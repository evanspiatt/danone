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4E57" w:rsidRPr="004E6EBD" w:rsidRDefault="008B3F55" w:rsidP="001A0C9D">
      <w:pPr>
        <w:pBdr>
          <w:bottom w:val="single" w:sz="12" w:space="1" w:color="auto"/>
        </w:pBdr>
        <w:ind w:left="90"/>
        <w:rPr>
          <w:b/>
          <w:bCs/>
        </w:rPr>
      </w:pPr>
      <w:r>
        <w:rPr>
          <w:b/>
          <w:bCs/>
        </w:rPr>
        <w:t>Some Program: ATouchpoint</w:t>
      </w:r>
    </w:p>
    <w:p w:rsidR="006B0C98" w:rsidRDefault="006B0C98" w:rsidP="004E6EBD">
      <w:pPr>
        <w:keepNext/>
        <w:keepLines/>
        <w:ind w:left="86"/>
        <w:jc w:val="center"/>
      </w:pPr>
    </w:p>
    <w:tbl>
      <w:tblPr>
        <w:tblStyle w:val="TableGrid"/>
        <w:tblW w:w="0" w:type="auto"/>
        <w:tblInd w:w="90" w:type="dxa"/>
        <w:tblLook w:val="04A0" w:firstRow="1" w:lastRow="0" w:firstColumn="1" w:lastColumn="0" w:noHBand="0" w:noVBand="1"/>
      </w:tblPr>
      <w:tblGrid>
        <w:gridCol w:w="2695"/>
        <w:gridCol w:w="6565"/>
      </w:tblGrid>
      <w:tr w:rsidR="004E6EBD" w:rsidTr="004E6EBD">
        <w:tc>
          <w:tcPr>
            <w:tcW w:w="2695" w:type="dxa"/>
            <w:shd w:val="clear" w:color="auto" w:fill="9BBB59" w:themeFill="accent3"/>
          </w:tcPr>
          <w:p w:rsidR="004E6EBD" w:rsidRPr="004E6EBD" w:rsidRDefault="004E6EBD" w:rsidP="004E6EBD">
            <w:pPr>
              <w:keepNext/>
              <w:keepLines/>
              <w:ind w:left="86"/>
              <w:jc w:val="center"/>
              <w:rPr>
                <w:b/>
              </w:rPr>
            </w:pPr>
            <w:r w:rsidRPr="004E6EBD">
              <w:rPr>
                <w:b/>
              </w:rPr>
              <w:t>Brief Description</w:t>
            </w:r>
          </w:p>
        </w:tc>
        <w:tc>
          <w:tcPr>
            <w:tcW w:w="6565" w:type="dxa"/>
          </w:tcPr>
          <w:p w:rsidR="004E6EBD" w:rsidRDefault="008B3F55" w:rsidP="001A0C9D">
            <w:r>
              <w:t>Simply create a new word doc and saved in a git repo (danone)</w:t>
            </w:r>
            <w:bookmarkStart w:id="0" w:name="_GoBack"/>
            <w:bookmarkEnd w:id="0"/>
          </w:p>
        </w:tc>
      </w:tr>
    </w:tbl>
    <w:p w:rsidR="004E6EBD" w:rsidRDefault="004E6EBD" w:rsidP="001A0C9D">
      <w:pPr>
        <w:ind w:left="90"/>
      </w:pPr>
    </w:p>
    <w:p w:rsidR="004E6EBD" w:rsidRDefault="004E6EBD" w:rsidP="001A0C9D">
      <w:pPr>
        <w:ind w:left="90"/>
      </w:pPr>
      <w:r>
        <w:t>Touchpoint Settings</w:t>
      </w:r>
    </w:p>
    <w:tbl>
      <w:tblPr>
        <w:tblStyle w:val="MediumShading1-Accent3"/>
        <w:tblW w:w="9620" w:type="dxa"/>
        <w:tblLayout w:type="fixed"/>
        <w:tblLook w:val="04A0" w:firstRow="1" w:lastRow="0" w:firstColumn="1" w:lastColumn="0" w:noHBand="0" w:noVBand="1"/>
      </w:tblPr>
      <w:tblGrid>
        <w:gridCol w:w="2150"/>
        <w:gridCol w:w="2520"/>
        <w:gridCol w:w="2430"/>
        <w:gridCol w:w="810"/>
        <w:gridCol w:w="1710"/>
      </w:tblGrid>
      <w:tr w:rsidR="004E6EBD" w:rsidRPr="00B147C0" w:rsidTr="004E6E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4E6EBD" w:rsidRPr="00BD3921" w:rsidRDefault="004E6EBD" w:rsidP="00CF3D6F">
            <w:pPr>
              <w:rPr>
                <w:rFonts w:cs="Arial"/>
                <w:b w:val="0"/>
                <w:color w:val="auto"/>
                <w:sz w:val="18"/>
                <w:szCs w:val="18"/>
              </w:rPr>
            </w:pPr>
            <w:r>
              <w:rPr>
                <w:rFonts w:cs="Arial"/>
                <w:color w:val="auto"/>
                <w:sz w:val="18"/>
                <w:szCs w:val="18"/>
              </w:rPr>
              <w:t>Setting</w:t>
            </w:r>
          </w:p>
        </w:tc>
        <w:tc>
          <w:tcPr>
            <w:tcW w:w="252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4E6EBD" w:rsidRPr="00BD3921" w:rsidRDefault="004E6EBD" w:rsidP="00CF3D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color w:val="auto"/>
                <w:sz w:val="18"/>
                <w:szCs w:val="18"/>
              </w:rPr>
            </w:pPr>
            <w:r>
              <w:rPr>
                <w:rFonts w:cs="Arial"/>
                <w:color w:val="auto"/>
                <w:sz w:val="18"/>
                <w:szCs w:val="18"/>
              </w:rPr>
              <w:t>Specification</w:t>
            </w:r>
          </w:p>
        </w:tc>
        <w:tc>
          <w:tcPr>
            <w:tcW w:w="243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4E6EBD" w:rsidRPr="00BD3921" w:rsidRDefault="004E6EBD" w:rsidP="00CF3D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color w:val="auto"/>
                <w:sz w:val="18"/>
                <w:szCs w:val="18"/>
              </w:rPr>
            </w:pPr>
          </w:p>
        </w:tc>
        <w:tc>
          <w:tcPr>
            <w:tcW w:w="2520" w:type="dxa"/>
            <w:gridSpan w:val="2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4E6EBD" w:rsidRPr="00BD3921" w:rsidRDefault="004E6EBD" w:rsidP="00CF3D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color w:val="auto"/>
                <w:sz w:val="18"/>
                <w:szCs w:val="18"/>
              </w:rPr>
            </w:pPr>
          </w:p>
        </w:tc>
      </w:tr>
      <w:tr w:rsidR="004E6EBD" w:rsidRPr="00F92FED" w:rsidTr="00A912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4E6EBD" w:rsidRPr="00F04133" w:rsidRDefault="004E6EBD" w:rsidP="00CF3D6F">
            <w:pPr>
              <w:rPr>
                <w:rFonts w:cs="Arial"/>
              </w:rPr>
            </w:pPr>
            <w:r>
              <w:rPr>
                <w:rFonts w:cs="Arial"/>
              </w:rPr>
              <w:t>Tags</w:t>
            </w:r>
          </w:p>
        </w:tc>
        <w:tc>
          <w:tcPr>
            <w:tcW w:w="7470" w:type="dxa"/>
            <w:gridSpan w:val="4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4E6EBD" w:rsidRPr="00F92FED" w:rsidRDefault="004E6EBD" w:rsidP="00CF3D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sz w:val="18"/>
                <w:szCs w:val="18"/>
                <w:u w:val="single"/>
                <w:lang w:bidi="he-IL"/>
              </w:rPr>
            </w:pPr>
          </w:p>
        </w:tc>
      </w:tr>
      <w:tr w:rsidR="004E6EBD" w:rsidRPr="00F92FED" w:rsidTr="004E6E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4E6EBD" w:rsidRPr="00F04133" w:rsidRDefault="004E6EBD" w:rsidP="00CF3D6F">
            <w:pPr>
              <w:rPr>
                <w:rFonts w:cs="Arial"/>
              </w:rPr>
            </w:pPr>
            <w:r>
              <w:rPr>
                <w:rFonts w:cs="Arial"/>
              </w:rPr>
              <w:t>Identifier</w:t>
            </w:r>
          </w:p>
        </w:tc>
        <w:tc>
          <w:tcPr>
            <w:tcW w:w="252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4E6EBD" w:rsidRDefault="004E6EBD" w:rsidP="004E6EBD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243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4E6EBD" w:rsidRPr="00287273" w:rsidRDefault="004E6EBD" w:rsidP="00CF3D6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 w:val="18"/>
                <w:szCs w:val="18"/>
                <w:lang w:bidi="he-IL"/>
              </w:rPr>
            </w:pPr>
            <w:r>
              <w:rPr>
                <w:rFonts w:cs="Arial"/>
                <w:sz w:val="18"/>
                <w:szCs w:val="18"/>
                <w:lang w:bidi="he-IL"/>
              </w:rPr>
              <w:t>Date Taken defaults to blank</w:t>
            </w:r>
          </w:p>
        </w:tc>
        <w:tc>
          <w:tcPr>
            <w:tcW w:w="2520" w:type="dxa"/>
            <w:gridSpan w:val="2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4E6EBD" w:rsidRDefault="004E6EBD" w:rsidP="004E6EBD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No</w:t>
            </w:r>
          </w:p>
        </w:tc>
      </w:tr>
      <w:tr w:rsidR="004E6EBD" w:rsidRPr="00F92FED" w:rsidTr="004E6E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4E6EBD" w:rsidRPr="00F04133" w:rsidRDefault="004E6EBD" w:rsidP="00CF3D6F">
            <w:pPr>
              <w:rPr>
                <w:rFonts w:cs="Arial"/>
              </w:rPr>
            </w:pPr>
            <w:r>
              <w:rPr>
                <w:rFonts w:cs="Arial"/>
              </w:rPr>
              <w:t>Section Quick Links</w:t>
            </w:r>
          </w:p>
        </w:tc>
        <w:tc>
          <w:tcPr>
            <w:tcW w:w="252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4E6EBD" w:rsidRDefault="004E6EBD" w:rsidP="004E6E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3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4E6EBD" w:rsidRPr="00287273" w:rsidRDefault="004E6EBD" w:rsidP="00CF3D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  <w:lang w:bidi="he-IL"/>
              </w:rPr>
            </w:pPr>
            <w:r>
              <w:rPr>
                <w:rFonts w:cs="Arial"/>
                <w:sz w:val="18"/>
                <w:szCs w:val="18"/>
                <w:lang w:bidi="he-IL"/>
              </w:rPr>
              <w:t>Record on behalf of</w:t>
            </w:r>
          </w:p>
        </w:tc>
        <w:tc>
          <w:tcPr>
            <w:tcW w:w="2520" w:type="dxa"/>
            <w:gridSpan w:val="2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4E6EBD" w:rsidRDefault="004E6EBD" w:rsidP="004E6E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E6EBD" w:rsidRPr="00F92FED" w:rsidTr="004E6E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4E6EBD" w:rsidRPr="00F04133" w:rsidRDefault="004E6EBD" w:rsidP="00CF3D6F">
            <w:pPr>
              <w:rPr>
                <w:rFonts w:cs="Arial"/>
              </w:rPr>
            </w:pPr>
            <w:r>
              <w:rPr>
                <w:rFonts w:cs="Arial"/>
              </w:rPr>
              <w:t>Question Numbering</w:t>
            </w:r>
          </w:p>
        </w:tc>
        <w:tc>
          <w:tcPr>
            <w:tcW w:w="252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4E6EBD" w:rsidRDefault="004E6EBD" w:rsidP="004E6EBD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243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4E6EBD" w:rsidRPr="00287273" w:rsidRDefault="004E6EBD" w:rsidP="00CF3D6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 w:val="18"/>
                <w:szCs w:val="18"/>
                <w:lang w:bidi="he-IL"/>
              </w:rPr>
            </w:pPr>
            <w:r>
              <w:rPr>
                <w:rFonts w:cs="Arial"/>
                <w:sz w:val="18"/>
                <w:szCs w:val="18"/>
                <w:lang w:bidi="he-IL"/>
              </w:rPr>
              <w:t>Save a Draft</w:t>
            </w:r>
          </w:p>
        </w:tc>
        <w:tc>
          <w:tcPr>
            <w:tcW w:w="2520" w:type="dxa"/>
            <w:gridSpan w:val="2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4E6EBD" w:rsidRDefault="004E6EBD" w:rsidP="004E6EBD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4E6EBD" w:rsidRPr="00F92FED" w:rsidTr="004E6E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4E6EBD" w:rsidRPr="00F04133" w:rsidRDefault="004E6EBD" w:rsidP="00CF3D6F">
            <w:pPr>
              <w:rPr>
                <w:rFonts w:cs="Arial"/>
              </w:rPr>
            </w:pPr>
            <w:r>
              <w:rPr>
                <w:rFonts w:cs="Arial"/>
              </w:rPr>
              <w:t>Completion Restrictions</w:t>
            </w:r>
          </w:p>
        </w:tc>
        <w:tc>
          <w:tcPr>
            <w:tcW w:w="252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4E6EBD" w:rsidRDefault="004E6EBD" w:rsidP="004E6E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3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4E6EBD" w:rsidRPr="00287273" w:rsidRDefault="004E6EBD" w:rsidP="00CF3D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  <w:lang w:bidi="he-IL"/>
              </w:rPr>
            </w:pPr>
            <w:r>
              <w:rPr>
                <w:rFonts w:cs="Arial"/>
                <w:sz w:val="18"/>
                <w:szCs w:val="18"/>
                <w:lang w:bidi="he-IL"/>
              </w:rPr>
              <w:t>Save and Record Similar</w:t>
            </w:r>
          </w:p>
        </w:tc>
        <w:tc>
          <w:tcPr>
            <w:tcW w:w="2520" w:type="dxa"/>
            <w:gridSpan w:val="2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4E6EBD" w:rsidRDefault="004E6EBD" w:rsidP="004E6E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E6EBD" w:rsidRPr="00F92FED" w:rsidTr="004E6E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4E6EBD" w:rsidRPr="00F04133" w:rsidRDefault="004E6EBD" w:rsidP="00CF3D6F">
            <w:pPr>
              <w:rPr>
                <w:rFonts w:cs="Arial"/>
              </w:rPr>
            </w:pPr>
            <w:r>
              <w:rPr>
                <w:rFonts w:cs="Arial"/>
              </w:rPr>
              <w:t>Update period</w:t>
            </w:r>
          </w:p>
        </w:tc>
        <w:tc>
          <w:tcPr>
            <w:tcW w:w="252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4E6EBD" w:rsidRDefault="004E6EBD" w:rsidP="004E6EBD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243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4E6EBD" w:rsidRPr="00287273" w:rsidRDefault="004E6EBD" w:rsidP="00CF3D6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 w:val="18"/>
                <w:szCs w:val="18"/>
                <w:lang w:bidi="he-IL"/>
              </w:rPr>
            </w:pPr>
            <w:r>
              <w:rPr>
                <w:rFonts w:cs="Arial"/>
                <w:sz w:val="18"/>
                <w:szCs w:val="18"/>
                <w:lang w:bidi="he-IL"/>
              </w:rPr>
              <w:t>Add Fund Disbursement</w:t>
            </w:r>
          </w:p>
        </w:tc>
        <w:tc>
          <w:tcPr>
            <w:tcW w:w="2520" w:type="dxa"/>
            <w:gridSpan w:val="2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4E6EBD" w:rsidRDefault="004E6EBD" w:rsidP="004E6EBD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4E6EBD" w:rsidRPr="00F92FED" w:rsidTr="002D61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4E6EBD" w:rsidRPr="00F04133" w:rsidRDefault="004E6EBD" w:rsidP="00CF3D6F">
            <w:pPr>
              <w:rPr>
                <w:rFonts w:cs="Arial"/>
              </w:rPr>
            </w:pPr>
            <w:r>
              <w:rPr>
                <w:rFonts w:cs="Arial"/>
              </w:rPr>
              <w:t>Date taken in Enroll. Per.</w:t>
            </w:r>
          </w:p>
        </w:tc>
        <w:tc>
          <w:tcPr>
            <w:tcW w:w="252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4E6EBD" w:rsidRDefault="004E6EBD" w:rsidP="004E6E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43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4E6EBD" w:rsidRPr="00287273" w:rsidRDefault="004E6EBD" w:rsidP="00CF3D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  <w:lang w:bidi="he-IL"/>
              </w:rPr>
            </w:pPr>
            <w:r>
              <w:rPr>
                <w:rFonts w:cs="Arial"/>
                <w:sz w:val="18"/>
                <w:szCs w:val="18"/>
                <w:lang w:bidi="he-IL"/>
              </w:rPr>
              <w:t>Primary/Sub?</w:t>
            </w:r>
          </w:p>
        </w:tc>
        <w:tc>
          <w:tcPr>
            <w:tcW w:w="81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4E6EBD" w:rsidRDefault="004E6EBD" w:rsidP="004E6E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1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</w:tcPr>
          <w:p w:rsidR="004E6EBD" w:rsidRDefault="004E6EBD" w:rsidP="004E6E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4E6EBD" w:rsidRDefault="004E6EBD" w:rsidP="004E6EBD">
      <w:pPr>
        <w:tabs>
          <w:tab w:val="left" w:pos="2310"/>
        </w:tabs>
        <w:rPr>
          <w:color w:val="FFFFFF" w:themeColor="background1"/>
        </w:rPr>
      </w:pPr>
    </w:p>
    <w:p w:rsidR="004E6EBD" w:rsidRPr="004E6EBD" w:rsidRDefault="004E6EBD" w:rsidP="004E6EBD">
      <w:pPr>
        <w:tabs>
          <w:tab w:val="left" w:pos="2310"/>
        </w:tabs>
      </w:pPr>
      <w:r>
        <w:t>Standards</w:t>
      </w:r>
    </w:p>
    <w:tbl>
      <w:tblPr>
        <w:tblStyle w:val="MediumShading1-Accent3"/>
        <w:tblW w:w="7190" w:type="dxa"/>
        <w:tblLayout w:type="fixed"/>
        <w:tblLook w:val="04A0" w:firstRow="1" w:lastRow="0" w:firstColumn="1" w:lastColumn="0" w:noHBand="0" w:noVBand="1"/>
      </w:tblPr>
      <w:tblGrid>
        <w:gridCol w:w="2330"/>
        <w:gridCol w:w="4860"/>
      </w:tblGrid>
      <w:tr w:rsidR="004E6EBD" w:rsidRPr="00B147C0" w:rsidTr="004E6E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4E6EBD" w:rsidRPr="00BD3921" w:rsidRDefault="004E6EBD" w:rsidP="00CF3D6F">
            <w:pPr>
              <w:rPr>
                <w:rFonts w:cs="Arial"/>
                <w:b w:val="0"/>
                <w:color w:val="auto"/>
                <w:sz w:val="18"/>
                <w:szCs w:val="18"/>
              </w:rPr>
            </w:pPr>
            <w:r>
              <w:rPr>
                <w:rFonts w:cs="Arial"/>
                <w:color w:val="auto"/>
                <w:sz w:val="18"/>
                <w:szCs w:val="18"/>
              </w:rPr>
              <w:t>Setting</w:t>
            </w:r>
          </w:p>
        </w:tc>
        <w:tc>
          <w:tcPr>
            <w:tcW w:w="486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4E6EBD" w:rsidRPr="00BD3921" w:rsidRDefault="004E6EBD" w:rsidP="00CF3D6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color w:val="auto"/>
                <w:sz w:val="18"/>
                <w:szCs w:val="18"/>
              </w:rPr>
            </w:pPr>
            <w:r>
              <w:rPr>
                <w:rFonts w:cs="Arial"/>
                <w:color w:val="auto"/>
                <w:sz w:val="18"/>
                <w:szCs w:val="18"/>
              </w:rPr>
              <w:t>Specification</w:t>
            </w:r>
          </w:p>
        </w:tc>
      </w:tr>
      <w:tr w:rsidR="004E6EBD" w:rsidRPr="00F92FED" w:rsidTr="004E6E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4E6EBD" w:rsidRPr="00F04133" w:rsidRDefault="004E6EBD" w:rsidP="00CF3D6F">
            <w:pPr>
              <w:rPr>
                <w:rFonts w:cs="Arial"/>
              </w:rPr>
            </w:pPr>
            <w:r>
              <w:rPr>
                <w:rFonts w:cs="Arial"/>
              </w:rPr>
              <w:t>Short Text</w:t>
            </w:r>
          </w:p>
        </w:tc>
        <w:tc>
          <w:tcPr>
            <w:tcW w:w="486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4E6EBD" w:rsidRDefault="004E6EBD" w:rsidP="00CF3D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75 characters</w:t>
            </w:r>
          </w:p>
        </w:tc>
      </w:tr>
      <w:tr w:rsidR="004E6EBD" w:rsidRPr="00F92FED" w:rsidTr="004E6E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4E6EBD" w:rsidRPr="00F04133" w:rsidRDefault="004E6EBD" w:rsidP="00CF3D6F">
            <w:pPr>
              <w:rPr>
                <w:rFonts w:cs="Arial"/>
              </w:rPr>
            </w:pPr>
            <w:r>
              <w:rPr>
                <w:rFonts w:cs="Arial"/>
              </w:rPr>
              <w:t>Long Text</w:t>
            </w:r>
          </w:p>
        </w:tc>
        <w:tc>
          <w:tcPr>
            <w:tcW w:w="486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4E6EBD" w:rsidRDefault="004E6EBD" w:rsidP="00CF3D6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8000 characters</w:t>
            </w:r>
          </w:p>
        </w:tc>
      </w:tr>
      <w:tr w:rsidR="00876FFF" w:rsidRPr="00F92FED" w:rsidTr="004E6E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876FFF" w:rsidRDefault="00876FFF" w:rsidP="00CF3D6F">
            <w:pPr>
              <w:rPr>
                <w:rFonts w:cs="Arial"/>
              </w:rPr>
            </w:pPr>
            <w:r>
              <w:rPr>
                <w:rFonts w:cs="Arial"/>
              </w:rPr>
              <w:t>Exclusive choices</w:t>
            </w:r>
          </w:p>
        </w:tc>
        <w:tc>
          <w:tcPr>
            <w:tcW w:w="486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876FFF" w:rsidRDefault="00876FFF" w:rsidP="00CF3D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Always use dropdown format</w:t>
            </w:r>
          </w:p>
        </w:tc>
      </w:tr>
      <w:tr w:rsidR="004E6EBD" w:rsidRPr="00F92FED" w:rsidTr="004E6E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4E6EBD" w:rsidRPr="00F04133" w:rsidRDefault="004E6EBD" w:rsidP="00CF3D6F">
            <w:pPr>
              <w:rPr>
                <w:rFonts w:cs="Arial"/>
              </w:rPr>
            </w:pPr>
            <w:r>
              <w:rPr>
                <w:rFonts w:cs="Arial"/>
              </w:rPr>
              <w:t>Yes/No</w:t>
            </w:r>
          </w:p>
        </w:tc>
        <w:tc>
          <w:tcPr>
            <w:tcW w:w="486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4E6EBD" w:rsidRDefault="004E6EBD" w:rsidP="00CF3D6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Use a List dropdown</w:t>
            </w:r>
          </w:p>
        </w:tc>
      </w:tr>
      <w:tr w:rsidR="004E6EBD" w:rsidRPr="00F92FED" w:rsidTr="004E6E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4E6EBD" w:rsidRPr="00F04133" w:rsidRDefault="004E6EBD" w:rsidP="00CF3D6F">
            <w:pPr>
              <w:rPr>
                <w:rFonts w:cs="Arial"/>
              </w:rPr>
            </w:pPr>
            <w:r>
              <w:rPr>
                <w:rFonts w:cs="Arial"/>
              </w:rPr>
              <w:t>Section Headers</w:t>
            </w:r>
          </w:p>
        </w:tc>
        <w:tc>
          <w:tcPr>
            <w:tcW w:w="486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4E6EBD" w:rsidRDefault="004E6EBD" w:rsidP="00CF3D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Bold, colored font</w:t>
            </w:r>
          </w:p>
        </w:tc>
      </w:tr>
      <w:tr w:rsidR="004E6EBD" w:rsidRPr="00F92FED" w:rsidTr="004E6E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4E6EBD" w:rsidRPr="00F04133" w:rsidRDefault="004E6EBD" w:rsidP="00CF3D6F">
            <w:pPr>
              <w:rPr>
                <w:rFonts w:cs="Arial"/>
              </w:rPr>
            </w:pPr>
          </w:p>
        </w:tc>
        <w:tc>
          <w:tcPr>
            <w:tcW w:w="486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4E6EBD" w:rsidRDefault="004E6EBD" w:rsidP="00CF3D6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4E6EBD" w:rsidRPr="00F92FED" w:rsidTr="004E6E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4E6EBD" w:rsidRPr="00F04133" w:rsidRDefault="004E6EBD" w:rsidP="00CF3D6F">
            <w:pPr>
              <w:rPr>
                <w:rFonts w:cs="Arial"/>
              </w:rPr>
            </w:pPr>
          </w:p>
        </w:tc>
        <w:tc>
          <w:tcPr>
            <w:tcW w:w="486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4E6EBD" w:rsidRDefault="004E6EBD" w:rsidP="00CF3D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4E6EBD" w:rsidRDefault="004E6EBD" w:rsidP="004E6EBD">
      <w:pPr>
        <w:tabs>
          <w:tab w:val="left" w:pos="2310"/>
        </w:tabs>
        <w:rPr>
          <w:color w:val="FFFFFF" w:themeColor="background1"/>
        </w:rPr>
      </w:pPr>
    </w:p>
    <w:p w:rsidR="004E6EBD" w:rsidRDefault="004E6EBD" w:rsidP="004E6EBD">
      <w:pPr>
        <w:tabs>
          <w:tab w:val="left" w:pos="2310"/>
        </w:tabs>
        <w:rPr>
          <w:color w:val="FFFFFF" w:themeColor="background1"/>
        </w:rPr>
      </w:pPr>
    </w:p>
    <w:p w:rsidR="00842B82" w:rsidRPr="004E6EBD" w:rsidRDefault="004E6EBD" w:rsidP="004E6EBD">
      <w:pPr>
        <w:tabs>
          <w:tab w:val="left" w:pos="2310"/>
        </w:tabs>
        <w:rPr>
          <w:color w:val="FFFFFF" w:themeColor="background1"/>
        </w:rPr>
      </w:pPr>
      <w:r>
        <w:t>Touchpoint Contents</w:t>
      </w:r>
      <w:r w:rsidR="00842B82" w:rsidRPr="00842B82">
        <w:rPr>
          <w:color w:val="FFFFFF" w:themeColor="background1"/>
        </w:rPr>
        <w:tab/>
      </w:r>
    </w:p>
    <w:tbl>
      <w:tblPr>
        <w:tblStyle w:val="MediumShading1-Accent3"/>
        <w:tblW w:w="9710" w:type="dxa"/>
        <w:tblLayout w:type="fixed"/>
        <w:tblLook w:val="04A0" w:firstRow="1" w:lastRow="0" w:firstColumn="1" w:lastColumn="0" w:noHBand="0" w:noVBand="1"/>
      </w:tblPr>
      <w:tblGrid>
        <w:gridCol w:w="1360"/>
        <w:gridCol w:w="2680"/>
        <w:gridCol w:w="2610"/>
        <w:gridCol w:w="3060"/>
      </w:tblGrid>
      <w:tr w:rsidR="00842B82" w:rsidRPr="00B147C0" w:rsidTr="00876F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842B82" w:rsidRPr="00BD3921" w:rsidRDefault="00876FFF" w:rsidP="006C16D7">
            <w:pPr>
              <w:rPr>
                <w:rFonts w:cs="Arial"/>
                <w:b w:val="0"/>
                <w:color w:val="auto"/>
                <w:sz w:val="18"/>
                <w:szCs w:val="18"/>
              </w:rPr>
            </w:pPr>
            <w:r>
              <w:rPr>
                <w:rFonts w:cs="Arial"/>
                <w:color w:val="auto"/>
                <w:sz w:val="18"/>
                <w:szCs w:val="18"/>
              </w:rPr>
              <w:t>Element Type</w:t>
            </w:r>
          </w:p>
        </w:tc>
        <w:tc>
          <w:tcPr>
            <w:tcW w:w="268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842B82" w:rsidRPr="00BD3921" w:rsidRDefault="00876FFF" w:rsidP="006C16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color w:val="auto"/>
                <w:sz w:val="18"/>
                <w:szCs w:val="18"/>
              </w:rPr>
            </w:pPr>
            <w:r>
              <w:rPr>
                <w:rFonts w:cs="Arial"/>
                <w:color w:val="auto"/>
                <w:sz w:val="18"/>
                <w:szCs w:val="18"/>
              </w:rPr>
              <w:t>Question (prompt text)</w:t>
            </w:r>
          </w:p>
        </w:tc>
        <w:tc>
          <w:tcPr>
            <w:tcW w:w="261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842B82" w:rsidRPr="00BD3921" w:rsidRDefault="00876FFF" w:rsidP="006C16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color w:val="auto"/>
                <w:sz w:val="18"/>
                <w:szCs w:val="18"/>
              </w:rPr>
            </w:pPr>
            <w:r>
              <w:rPr>
                <w:rFonts w:cs="Arial"/>
                <w:color w:val="auto"/>
                <w:sz w:val="18"/>
                <w:szCs w:val="18"/>
              </w:rPr>
              <w:t>Choice Options</w:t>
            </w:r>
          </w:p>
        </w:tc>
        <w:tc>
          <w:tcPr>
            <w:tcW w:w="306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842B82" w:rsidRPr="00BD3921" w:rsidRDefault="00876FFF" w:rsidP="006C16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color w:val="auto"/>
                <w:sz w:val="18"/>
                <w:szCs w:val="18"/>
              </w:rPr>
            </w:pPr>
            <w:r>
              <w:rPr>
                <w:rFonts w:cs="Arial"/>
                <w:color w:val="auto"/>
                <w:sz w:val="18"/>
                <w:szCs w:val="18"/>
              </w:rPr>
              <w:t>Conditionals/Calculations/Comments</w:t>
            </w:r>
          </w:p>
        </w:tc>
      </w:tr>
      <w:tr w:rsidR="00842B82" w:rsidRPr="00F92FED" w:rsidTr="00876F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842B82" w:rsidRPr="00F04133" w:rsidRDefault="00842B82" w:rsidP="006C16D7">
            <w:pPr>
              <w:rPr>
                <w:rFonts w:cs="Arial"/>
              </w:rPr>
            </w:pPr>
          </w:p>
        </w:tc>
        <w:tc>
          <w:tcPr>
            <w:tcW w:w="268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842B82" w:rsidRPr="00135E99" w:rsidRDefault="00842B82" w:rsidP="006C16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261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842B82" w:rsidRPr="00287273" w:rsidRDefault="00842B82" w:rsidP="000F73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  <w:lang w:bidi="he-IL"/>
              </w:rPr>
            </w:pPr>
          </w:p>
        </w:tc>
        <w:tc>
          <w:tcPr>
            <w:tcW w:w="306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842B82" w:rsidRPr="002D61BB" w:rsidRDefault="00842B82" w:rsidP="006C16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  <w:lang w:bidi="he-IL"/>
              </w:rPr>
            </w:pPr>
          </w:p>
        </w:tc>
      </w:tr>
      <w:tr w:rsidR="00FA1CB7" w:rsidRPr="00F92FED" w:rsidTr="00876FF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Pr="00F04133" w:rsidRDefault="00FA1CB7" w:rsidP="00FA1CB7">
            <w:pPr>
              <w:rPr>
                <w:rFonts w:cs="Arial"/>
              </w:rPr>
            </w:pPr>
          </w:p>
        </w:tc>
        <w:tc>
          <w:tcPr>
            <w:tcW w:w="268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Default="00FA1CB7" w:rsidP="00FA1C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261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Pr="00287273" w:rsidRDefault="00FA1CB7" w:rsidP="00FA1C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 w:val="18"/>
                <w:szCs w:val="18"/>
                <w:lang w:bidi="he-IL"/>
              </w:rPr>
            </w:pPr>
          </w:p>
        </w:tc>
        <w:tc>
          <w:tcPr>
            <w:tcW w:w="306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Pr="002D61BB" w:rsidRDefault="00FA1CB7" w:rsidP="00FA1C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FA1CB7" w:rsidRPr="00F92FED" w:rsidTr="00876F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Pr="00F04133" w:rsidRDefault="00FA1CB7" w:rsidP="00FA1CB7">
            <w:pPr>
              <w:rPr>
                <w:rFonts w:cs="Arial"/>
              </w:rPr>
            </w:pPr>
          </w:p>
        </w:tc>
        <w:tc>
          <w:tcPr>
            <w:tcW w:w="268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Default="00FA1CB7" w:rsidP="00FA1C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1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Pr="00287273" w:rsidRDefault="00FA1CB7" w:rsidP="00FA1C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  <w:lang w:bidi="he-IL"/>
              </w:rPr>
            </w:pPr>
          </w:p>
        </w:tc>
        <w:tc>
          <w:tcPr>
            <w:tcW w:w="306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Pr="002D61BB" w:rsidRDefault="00FA1CB7" w:rsidP="00FA1C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A1CB7" w:rsidRPr="00F92FED" w:rsidTr="00876FF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Pr="00F04133" w:rsidRDefault="00FA1CB7" w:rsidP="00FA1CB7">
            <w:pPr>
              <w:rPr>
                <w:rFonts w:cs="Arial"/>
              </w:rPr>
            </w:pPr>
          </w:p>
        </w:tc>
        <w:tc>
          <w:tcPr>
            <w:tcW w:w="268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Default="00FA1CB7" w:rsidP="00FA1C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261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Pr="00287273" w:rsidRDefault="00FA1CB7" w:rsidP="00FA1C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 w:val="18"/>
                <w:szCs w:val="18"/>
                <w:lang w:bidi="he-IL"/>
              </w:rPr>
            </w:pPr>
          </w:p>
        </w:tc>
        <w:tc>
          <w:tcPr>
            <w:tcW w:w="306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Pr="002D61BB" w:rsidRDefault="00FA1CB7" w:rsidP="00FA1C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FA1CB7" w:rsidRPr="00F92FED" w:rsidTr="00876F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Pr="00F04133" w:rsidRDefault="00FA1CB7" w:rsidP="00FA1CB7">
            <w:pPr>
              <w:rPr>
                <w:rFonts w:cs="Arial"/>
              </w:rPr>
            </w:pPr>
          </w:p>
        </w:tc>
        <w:tc>
          <w:tcPr>
            <w:tcW w:w="268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Default="00FA1CB7" w:rsidP="00FA1C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1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Pr="00287273" w:rsidRDefault="00FA1CB7" w:rsidP="00FA1C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  <w:lang w:bidi="he-IL"/>
              </w:rPr>
            </w:pPr>
          </w:p>
        </w:tc>
        <w:tc>
          <w:tcPr>
            <w:tcW w:w="306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Pr="002D61BB" w:rsidRDefault="00FA1CB7" w:rsidP="00FA1C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A1CB7" w:rsidRPr="00F92FED" w:rsidTr="00876FF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Pr="00F04133" w:rsidRDefault="00FA1CB7" w:rsidP="00FA1CB7">
            <w:pPr>
              <w:rPr>
                <w:rFonts w:cs="Arial"/>
              </w:rPr>
            </w:pPr>
          </w:p>
        </w:tc>
        <w:tc>
          <w:tcPr>
            <w:tcW w:w="268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Default="00FA1CB7" w:rsidP="00FA1C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261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Pr="00287273" w:rsidRDefault="00FA1CB7" w:rsidP="00FA1C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 w:val="18"/>
                <w:szCs w:val="18"/>
                <w:lang w:bidi="he-IL"/>
              </w:rPr>
            </w:pPr>
          </w:p>
        </w:tc>
        <w:tc>
          <w:tcPr>
            <w:tcW w:w="306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Pr="002D61BB" w:rsidRDefault="00FA1CB7" w:rsidP="00FA1C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FA1CB7" w:rsidRPr="00F92FED" w:rsidTr="00876F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Pr="00F04133" w:rsidRDefault="00FA1CB7" w:rsidP="00FA1CB7">
            <w:pPr>
              <w:rPr>
                <w:rFonts w:cs="Arial"/>
              </w:rPr>
            </w:pPr>
          </w:p>
        </w:tc>
        <w:tc>
          <w:tcPr>
            <w:tcW w:w="268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Default="00FA1CB7" w:rsidP="00FA1C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1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Pr="00287273" w:rsidRDefault="00FA1CB7" w:rsidP="00FA1C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  <w:lang w:bidi="he-IL"/>
              </w:rPr>
            </w:pPr>
          </w:p>
        </w:tc>
        <w:tc>
          <w:tcPr>
            <w:tcW w:w="306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Pr="002D61BB" w:rsidRDefault="00FA1CB7" w:rsidP="00FA1C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A1CB7" w:rsidRPr="00F92FED" w:rsidTr="00876FF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Pr="00F04133" w:rsidRDefault="00FA1CB7" w:rsidP="00FA1CB7">
            <w:pPr>
              <w:rPr>
                <w:rFonts w:cs="Arial"/>
              </w:rPr>
            </w:pPr>
          </w:p>
        </w:tc>
        <w:tc>
          <w:tcPr>
            <w:tcW w:w="268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Default="00FA1CB7" w:rsidP="00FA1C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261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Pr="00287273" w:rsidRDefault="00FA1CB7" w:rsidP="00FA1C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 w:val="18"/>
                <w:szCs w:val="18"/>
                <w:lang w:bidi="he-IL"/>
              </w:rPr>
            </w:pPr>
          </w:p>
        </w:tc>
        <w:tc>
          <w:tcPr>
            <w:tcW w:w="306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Pr="002D61BB" w:rsidRDefault="00FA1CB7" w:rsidP="00FA1C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FA1CB7" w:rsidRPr="00F92FED" w:rsidTr="00876F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Pr="00F04133" w:rsidRDefault="00FA1CB7" w:rsidP="00FA1CB7">
            <w:pPr>
              <w:rPr>
                <w:rFonts w:cs="Arial"/>
              </w:rPr>
            </w:pPr>
          </w:p>
        </w:tc>
        <w:tc>
          <w:tcPr>
            <w:tcW w:w="268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Default="00FA1CB7" w:rsidP="00FA1C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1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Pr="00287273" w:rsidRDefault="00FA1CB7" w:rsidP="00FA1C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  <w:lang w:bidi="he-IL"/>
              </w:rPr>
            </w:pPr>
          </w:p>
        </w:tc>
        <w:tc>
          <w:tcPr>
            <w:tcW w:w="306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Pr="002D61BB" w:rsidRDefault="00FA1CB7" w:rsidP="00FA1C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A1CB7" w:rsidRPr="00F92FED" w:rsidTr="00876FF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Pr="00F04133" w:rsidRDefault="00FA1CB7" w:rsidP="00FA1CB7">
            <w:pPr>
              <w:rPr>
                <w:rFonts w:cs="Arial"/>
              </w:rPr>
            </w:pPr>
          </w:p>
        </w:tc>
        <w:tc>
          <w:tcPr>
            <w:tcW w:w="268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Default="00FA1CB7" w:rsidP="00FA1C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261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Pr="00287273" w:rsidRDefault="00FA1CB7" w:rsidP="00FA1C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 w:val="18"/>
                <w:szCs w:val="18"/>
                <w:lang w:bidi="he-IL"/>
              </w:rPr>
            </w:pPr>
          </w:p>
        </w:tc>
        <w:tc>
          <w:tcPr>
            <w:tcW w:w="306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Pr="002D61BB" w:rsidRDefault="00FA1CB7" w:rsidP="00FA1C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FA1CB7" w:rsidRPr="00F92FED" w:rsidTr="00876F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Pr="00F04133" w:rsidRDefault="00FA1CB7" w:rsidP="00FA1CB7">
            <w:pPr>
              <w:rPr>
                <w:rFonts w:cs="Arial"/>
              </w:rPr>
            </w:pPr>
          </w:p>
        </w:tc>
        <w:tc>
          <w:tcPr>
            <w:tcW w:w="268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Default="00FA1CB7" w:rsidP="00FA1C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1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Pr="00287273" w:rsidRDefault="00FA1CB7" w:rsidP="00FA1C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  <w:lang w:bidi="he-IL"/>
              </w:rPr>
            </w:pPr>
          </w:p>
        </w:tc>
        <w:tc>
          <w:tcPr>
            <w:tcW w:w="306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Pr="002D61BB" w:rsidRDefault="00FA1CB7" w:rsidP="00FA1C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A1CB7" w:rsidRPr="00F92FED" w:rsidTr="00876FF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Pr="00F04133" w:rsidRDefault="00FA1CB7" w:rsidP="00FA1CB7">
            <w:pPr>
              <w:rPr>
                <w:rFonts w:cs="Arial"/>
              </w:rPr>
            </w:pPr>
          </w:p>
        </w:tc>
        <w:tc>
          <w:tcPr>
            <w:tcW w:w="268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Default="00FA1CB7" w:rsidP="00FA1C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261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Pr="00287273" w:rsidRDefault="00FA1CB7" w:rsidP="00FA1C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 w:val="18"/>
                <w:szCs w:val="18"/>
                <w:lang w:bidi="he-IL"/>
              </w:rPr>
            </w:pPr>
          </w:p>
        </w:tc>
        <w:tc>
          <w:tcPr>
            <w:tcW w:w="306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Pr="002D61BB" w:rsidRDefault="00FA1CB7" w:rsidP="00FA1C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FA1CB7" w:rsidRPr="00F92FED" w:rsidTr="00876F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Pr="00F04133" w:rsidRDefault="00FA1CB7" w:rsidP="00FA1CB7">
            <w:pPr>
              <w:rPr>
                <w:rFonts w:cs="Arial"/>
              </w:rPr>
            </w:pPr>
          </w:p>
        </w:tc>
        <w:tc>
          <w:tcPr>
            <w:tcW w:w="268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Default="00FA1CB7" w:rsidP="00FA1C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1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Pr="00287273" w:rsidRDefault="00FA1CB7" w:rsidP="00FA1C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  <w:lang w:bidi="he-IL"/>
              </w:rPr>
            </w:pPr>
          </w:p>
        </w:tc>
        <w:tc>
          <w:tcPr>
            <w:tcW w:w="306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Pr="002D61BB" w:rsidRDefault="00FA1CB7" w:rsidP="00FA1C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A1CB7" w:rsidRPr="00F92FED" w:rsidTr="00876FF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Pr="00F04133" w:rsidRDefault="00FA1CB7" w:rsidP="00FA1CB7">
            <w:pPr>
              <w:rPr>
                <w:rFonts w:cs="Arial"/>
              </w:rPr>
            </w:pPr>
          </w:p>
        </w:tc>
        <w:tc>
          <w:tcPr>
            <w:tcW w:w="268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Default="00FA1CB7" w:rsidP="00FA1C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261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Pr="00287273" w:rsidRDefault="00FA1CB7" w:rsidP="00FA1C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 w:val="18"/>
                <w:szCs w:val="18"/>
                <w:lang w:bidi="he-IL"/>
              </w:rPr>
            </w:pPr>
          </w:p>
        </w:tc>
        <w:tc>
          <w:tcPr>
            <w:tcW w:w="306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Pr="002D61BB" w:rsidRDefault="00FA1CB7" w:rsidP="00FA1C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FA1CB7" w:rsidRPr="00F92FED" w:rsidTr="00876F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Pr="00F04133" w:rsidRDefault="00FA1CB7" w:rsidP="00FA1CB7">
            <w:pPr>
              <w:rPr>
                <w:rFonts w:cs="Arial"/>
              </w:rPr>
            </w:pPr>
          </w:p>
        </w:tc>
        <w:tc>
          <w:tcPr>
            <w:tcW w:w="268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Default="00FA1CB7" w:rsidP="00FA1C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1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Pr="00287273" w:rsidRDefault="00FA1CB7" w:rsidP="00FA1C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  <w:lang w:bidi="he-IL"/>
              </w:rPr>
            </w:pPr>
          </w:p>
        </w:tc>
        <w:tc>
          <w:tcPr>
            <w:tcW w:w="306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Pr="002D61BB" w:rsidRDefault="00FA1CB7" w:rsidP="00FA1C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A1CB7" w:rsidRPr="00F92FED" w:rsidTr="00876FF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Pr="00F04133" w:rsidRDefault="00FA1CB7" w:rsidP="00FA1CB7">
            <w:pPr>
              <w:rPr>
                <w:rFonts w:cs="Arial"/>
              </w:rPr>
            </w:pPr>
          </w:p>
        </w:tc>
        <w:tc>
          <w:tcPr>
            <w:tcW w:w="268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Default="00FA1CB7" w:rsidP="00FA1C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261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Pr="00287273" w:rsidRDefault="00FA1CB7" w:rsidP="00FA1C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 w:val="18"/>
                <w:szCs w:val="18"/>
                <w:lang w:bidi="he-IL"/>
              </w:rPr>
            </w:pPr>
          </w:p>
        </w:tc>
        <w:tc>
          <w:tcPr>
            <w:tcW w:w="306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Pr="002D61BB" w:rsidRDefault="00FA1CB7" w:rsidP="00FA1C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FA1CB7" w:rsidRPr="00F92FED" w:rsidTr="00876F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Pr="00F04133" w:rsidRDefault="00FA1CB7" w:rsidP="00FA1CB7">
            <w:pPr>
              <w:rPr>
                <w:rFonts w:cs="Arial"/>
              </w:rPr>
            </w:pPr>
          </w:p>
        </w:tc>
        <w:tc>
          <w:tcPr>
            <w:tcW w:w="268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Default="00FA1CB7" w:rsidP="00FA1C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1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Pr="00287273" w:rsidRDefault="00FA1CB7" w:rsidP="00FA1C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  <w:lang w:bidi="he-IL"/>
              </w:rPr>
            </w:pPr>
          </w:p>
        </w:tc>
        <w:tc>
          <w:tcPr>
            <w:tcW w:w="306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Pr="002D61BB" w:rsidRDefault="00FA1CB7" w:rsidP="00FA1C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A1CB7" w:rsidRPr="00F92FED" w:rsidTr="00876FF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Pr="00F04133" w:rsidRDefault="00FA1CB7" w:rsidP="00FA1CB7">
            <w:pPr>
              <w:rPr>
                <w:rFonts w:cs="Arial"/>
              </w:rPr>
            </w:pPr>
          </w:p>
        </w:tc>
        <w:tc>
          <w:tcPr>
            <w:tcW w:w="268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Default="00FA1CB7" w:rsidP="00FA1C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261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Pr="00287273" w:rsidRDefault="00FA1CB7" w:rsidP="00FA1C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 w:val="18"/>
                <w:szCs w:val="18"/>
                <w:lang w:bidi="he-IL"/>
              </w:rPr>
            </w:pPr>
          </w:p>
        </w:tc>
        <w:tc>
          <w:tcPr>
            <w:tcW w:w="306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Pr="002D61BB" w:rsidRDefault="00FA1CB7" w:rsidP="00FA1C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FA1CB7" w:rsidRPr="00F92FED" w:rsidTr="00876F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Pr="00F04133" w:rsidRDefault="00FA1CB7" w:rsidP="00FA1CB7">
            <w:pPr>
              <w:rPr>
                <w:rFonts w:cs="Arial"/>
              </w:rPr>
            </w:pPr>
          </w:p>
        </w:tc>
        <w:tc>
          <w:tcPr>
            <w:tcW w:w="268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Default="00FA1CB7" w:rsidP="00FA1C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1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Pr="00287273" w:rsidRDefault="00FA1CB7" w:rsidP="00FA1C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8"/>
                <w:szCs w:val="18"/>
                <w:lang w:bidi="he-IL"/>
              </w:rPr>
            </w:pPr>
          </w:p>
        </w:tc>
        <w:tc>
          <w:tcPr>
            <w:tcW w:w="306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Pr="002D61BB" w:rsidRDefault="00FA1CB7" w:rsidP="00FA1C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A1CB7" w:rsidRPr="00F92FED" w:rsidTr="00876FF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Pr="00F04133" w:rsidRDefault="00FA1CB7" w:rsidP="00FA1CB7">
            <w:pPr>
              <w:rPr>
                <w:rFonts w:cs="Arial"/>
              </w:rPr>
            </w:pPr>
          </w:p>
        </w:tc>
        <w:tc>
          <w:tcPr>
            <w:tcW w:w="268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Default="00FA1CB7" w:rsidP="00FA1C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261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Pr="00287273" w:rsidRDefault="00FA1CB7" w:rsidP="00FA1C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 w:val="18"/>
                <w:szCs w:val="18"/>
                <w:lang w:bidi="he-IL"/>
              </w:rPr>
            </w:pPr>
          </w:p>
        </w:tc>
        <w:tc>
          <w:tcPr>
            <w:tcW w:w="306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A1CB7" w:rsidRPr="002D61BB" w:rsidRDefault="00FA1CB7" w:rsidP="0039289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:rsidR="00FD0F46" w:rsidRDefault="00FD0F46" w:rsidP="00D9685C">
      <w:pPr>
        <w:rPr>
          <w:highlight w:val="yellow"/>
        </w:rPr>
      </w:pPr>
    </w:p>
    <w:p w:rsidR="0005479C" w:rsidRDefault="00876FFF" w:rsidP="00D9685C">
      <w:r>
        <w:rPr>
          <w:highlight w:val="yellow"/>
        </w:rPr>
        <w:lastRenderedPageBreak/>
        <w:t xml:space="preserve">When </w:t>
      </w:r>
      <w:r w:rsidR="00D9685C" w:rsidRPr="006A435E">
        <w:rPr>
          <w:highlight w:val="yellow"/>
        </w:rPr>
        <w:t>Based on Original Form:</w:t>
      </w:r>
    </w:p>
    <w:tbl>
      <w:tblPr>
        <w:tblStyle w:val="MediumShading1-Accent3"/>
        <w:tblW w:w="8840" w:type="dxa"/>
        <w:tblLayout w:type="fixed"/>
        <w:tblLook w:val="04A0" w:firstRow="1" w:lastRow="0" w:firstColumn="1" w:lastColumn="0" w:noHBand="0" w:noVBand="1"/>
      </w:tblPr>
      <w:tblGrid>
        <w:gridCol w:w="1360"/>
        <w:gridCol w:w="1710"/>
        <w:gridCol w:w="5770"/>
      </w:tblGrid>
      <w:tr w:rsidR="00DF32B6" w:rsidRPr="00B147C0" w:rsidTr="002A36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DF32B6" w:rsidRPr="00BD3921" w:rsidRDefault="00DF32B6" w:rsidP="002A364D">
            <w:pPr>
              <w:rPr>
                <w:rFonts w:cs="Arial"/>
                <w:b w:val="0"/>
                <w:color w:val="auto"/>
                <w:sz w:val="18"/>
                <w:szCs w:val="18"/>
              </w:rPr>
            </w:pPr>
            <w:r w:rsidRPr="00BD3921">
              <w:rPr>
                <w:rFonts w:cs="Arial"/>
                <w:color w:val="auto"/>
                <w:sz w:val="18"/>
                <w:szCs w:val="18"/>
              </w:rPr>
              <w:t>Form Name</w:t>
            </w:r>
          </w:p>
        </w:tc>
        <w:tc>
          <w:tcPr>
            <w:tcW w:w="171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DF32B6" w:rsidRPr="00BD3921" w:rsidRDefault="00DF32B6" w:rsidP="002A36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color w:val="auto"/>
                <w:sz w:val="18"/>
                <w:szCs w:val="18"/>
              </w:rPr>
            </w:pPr>
            <w:r w:rsidRPr="00BD3921">
              <w:rPr>
                <w:rFonts w:cs="Arial"/>
                <w:color w:val="auto"/>
                <w:sz w:val="18"/>
                <w:szCs w:val="18"/>
              </w:rPr>
              <w:t>Attachment</w:t>
            </w:r>
          </w:p>
        </w:tc>
        <w:tc>
          <w:tcPr>
            <w:tcW w:w="577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DF32B6" w:rsidRPr="00BD3921" w:rsidRDefault="00DF32B6" w:rsidP="002A36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color w:val="auto"/>
                <w:sz w:val="18"/>
                <w:szCs w:val="18"/>
              </w:rPr>
            </w:pPr>
            <w:r>
              <w:rPr>
                <w:rFonts w:cs="Arial"/>
                <w:color w:val="auto"/>
                <w:sz w:val="18"/>
                <w:szCs w:val="18"/>
              </w:rPr>
              <w:t>Note(s)</w:t>
            </w:r>
          </w:p>
        </w:tc>
      </w:tr>
      <w:tr w:rsidR="00DF32B6" w:rsidRPr="00F92FED" w:rsidTr="002A36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DF32B6" w:rsidRPr="00F04133" w:rsidRDefault="00DF32B6" w:rsidP="002A364D">
            <w:pPr>
              <w:rPr>
                <w:rFonts w:cs="Arial"/>
              </w:rPr>
            </w:pPr>
          </w:p>
        </w:tc>
        <w:tc>
          <w:tcPr>
            <w:tcW w:w="171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DF32B6" w:rsidRPr="00135E99" w:rsidRDefault="0039289A" w:rsidP="00FD0F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DF370E">
              <w:rPr>
                <w:rFonts w:asciiTheme="minorHAnsi" w:eastAsiaTheme="minorHAnsi" w:hAnsiTheme="minorHAnsi" w:cs="Arial"/>
                <w:i/>
                <w:sz w:val="24"/>
                <w:szCs w:val="24"/>
              </w:rPr>
              <w:object w:dxaOrig="1536" w:dyaOrig="994" w14:anchorId="2175ED2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.4pt;height:50.1pt" o:ole="">
                  <v:imagedata r:id="rId10" o:title=""/>
                </v:shape>
                <o:OLEObject Type="Embed" ProgID="Word.Document.8" ShapeID="_x0000_i1025" DrawAspect="Icon" ObjectID="_1500545771" r:id="rId11">
                  <o:FieldCodes>\s</o:FieldCodes>
                </o:OLEObject>
              </w:object>
            </w:r>
          </w:p>
        </w:tc>
        <w:tc>
          <w:tcPr>
            <w:tcW w:w="5770" w:type="dxa"/>
            <w:tcBorders>
              <w:top w:val="single" w:sz="6" w:space="0" w:color="B3CC82" w:themeColor="accent3" w:themeTint="BF"/>
              <w:bottom w:val="single" w:sz="6" w:space="0" w:color="B3CC82" w:themeColor="accent3" w:themeTint="BF"/>
            </w:tcBorders>
            <w:vAlign w:val="top"/>
          </w:tcPr>
          <w:p w:rsidR="00FD0F46" w:rsidRPr="00FD0F46" w:rsidRDefault="00FD0F46" w:rsidP="00876F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sz w:val="18"/>
                <w:szCs w:val="18"/>
                <w:u w:val="single"/>
                <w:lang w:bidi="he-IL"/>
              </w:rPr>
            </w:pPr>
          </w:p>
        </w:tc>
      </w:tr>
    </w:tbl>
    <w:p w:rsidR="00167D58" w:rsidRDefault="00167D58" w:rsidP="001A0C9D">
      <w:pPr>
        <w:pStyle w:val="Heading4"/>
        <w:ind w:left="90"/>
      </w:pPr>
    </w:p>
    <w:p w:rsidR="00167D58" w:rsidRDefault="00167D58" w:rsidP="001A0C9D">
      <w:pPr>
        <w:pStyle w:val="Heading4"/>
        <w:ind w:left="90"/>
      </w:pPr>
    </w:p>
    <w:p w:rsidR="00974460" w:rsidRDefault="00842B82" w:rsidP="001A0C9D">
      <w:pPr>
        <w:pStyle w:val="Heading4"/>
        <w:ind w:left="90"/>
      </w:pPr>
      <w:r>
        <w:t>Touchpoints Security</w:t>
      </w:r>
    </w:p>
    <w:tbl>
      <w:tblPr>
        <w:tblStyle w:val="MediumShading1-Accent3"/>
        <w:tblW w:w="9380" w:type="dxa"/>
        <w:tblLayout w:type="fixed"/>
        <w:tblLook w:val="04A0" w:firstRow="1" w:lastRow="0" w:firstColumn="1" w:lastColumn="0" w:noHBand="0" w:noVBand="1"/>
      </w:tblPr>
      <w:tblGrid>
        <w:gridCol w:w="1054"/>
        <w:gridCol w:w="569"/>
        <w:gridCol w:w="1939"/>
        <w:gridCol w:w="2368"/>
        <w:gridCol w:w="1800"/>
        <w:gridCol w:w="1650"/>
      </w:tblGrid>
      <w:tr w:rsidR="00A93E30" w:rsidRPr="00E4482E" w:rsidTr="00876F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:rsidR="00A93E30" w:rsidRPr="00E4482E" w:rsidRDefault="00A93E30" w:rsidP="001A0C9D">
            <w:pPr>
              <w:ind w:left="90"/>
              <w:rPr>
                <w:rFonts w:cs="Arial"/>
                <w:bCs w:val="0"/>
              </w:rPr>
            </w:pPr>
            <w:r w:rsidRPr="00E4482E">
              <w:rPr>
                <w:rFonts w:cs="Arial"/>
                <w:bCs w:val="0"/>
              </w:rPr>
              <w:t>Subject</w:t>
            </w:r>
          </w:p>
        </w:tc>
        <w:tc>
          <w:tcPr>
            <w:tcW w:w="569" w:type="dxa"/>
          </w:tcPr>
          <w:p w:rsidR="00A93E30" w:rsidRPr="00E4482E" w:rsidRDefault="00A93E30" w:rsidP="001A0C9D">
            <w:pPr>
              <w:ind w:left="9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 w:val="0"/>
              </w:rPr>
            </w:pPr>
            <w:r w:rsidRPr="00E4482E">
              <w:rPr>
                <w:rFonts w:cs="Arial"/>
                <w:bCs w:val="0"/>
              </w:rPr>
              <w:t>s/m</w:t>
            </w:r>
          </w:p>
        </w:tc>
        <w:tc>
          <w:tcPr>
            <w:tcW w:w="1939" w:type="dxa"/>
          </w:tcPr>
          <w:p w:rsidR="00A93E30" w:rsidRPr="00E4482E" w:rsidRDefault="00A93E30" w:rsidP="001A0C9D">
            <w:pPr>
              <w:ind w:left="9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Permission</w:t>
            </w:r>
          </w:p>
        </w:tc>
        <w:tc>
          <w:tcPr>
            <w:tcW w:w="2368" w:type="dxa"/>
          </w:tcPr>
          <w:p w:rsidR="00A93E30" w:rsidRPr="00E4482E" w:rsidRDefault="00A93E30" w:rsidP="001A0C9D">
            <w:pPr>
              <w:ind w:left="9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Roles</w:t>
            </w:r>
          </w:p>
        </w:tc>
        <w:tc>
          <w:tcPr>
            <w:tcW w:w="1800" w:type="dxa"/>
          </w:tcPr>
          <w:p w:rsidR="00A93E30" w:rsidRPr="00E4482E" w:rsidRDefault="00A93E30" w:rsidP="001A0C9D">
            <w:pPr>
              <w:ind w:left="9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 w:val="0"/>
              </w:rPr>
            </w:pPr>
            <w:r w:rsidRPr="00E4482E">
              <w:rPr>
                <w:rFonts w:cs="Arial"/>
                <w:bCs w:val="0"/>
              </w:rPr>
              <w:t>Sites/ Programs</w:t>
            </w:r>
          </w:p>
        </w:tc>
        <w:tc>
          <w:tcPr>
            <w:tcW w:w="1650" w:type="dxa"/>
          </w:tcPr>
          <w:p w:rsidR="00A93E30" w:rsidRPr="00E4482E" w:rsidRDefault="00A93E30" w:rsidP="001A0C9D">
            <w:pPr>
              <w:ind w:left="9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 w:val="0"/>
              </w:rPr>
            </w:pPr>
            <w:r w:rsidRPr="00E4482E">
              <w:rPr>
                <w:rFonts w:cs="Arial"/>
                <w:bCs w:val="0"/>
              </w:rPr>
              <w:t>Programs/ Collections</w:t>
            </w:r>
          </w:p>
        </w:tc>
      </w:tr>
      <w:tr w:rsidR="00A93E30" w:rsidRPr="00E4482E" w:rsidTr="00876F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</w:tcPr>
          <w:p w:rsidR="00A93E30" w:rsidRPr="00E4482E" w:rsidRDefault="00A93E30" w:rsidP="001A0C9D">
            <w:pPr>
              <w:keepNext/>
              <w:ind w:left="90"/>
              <w:rPr>
                <w:rStyle w:val="Strong"/>
                <w:rFonts w:cs="Arial"/>
                <w:b w:val="0"/>
              </w:rPr>
            </w:pPr>
          </w:p>
        </w:tc>
        <w:tc>
          <w:tcPr>
            <w:tcW w:w="569" w:type="dxa"/>
          </w:tcPr>
          <w:p w:rsidR="00A93E30" w:rsidRPr="00E4482E" w:rsidRDefault="00A93E30" w:rsidP="001A0C9D">
            <w:pPr>
              <w:keepNext/>
              <w:ind w:left="9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939" w:type="dxa"/>
          </w:tcPr>
          <w:p w:rsidR="00A93E30" w:rsidRPr="00E4482E" w:rsidRDefault="00A93E30" w:rsidP="001A0C9D">
            <w:pPr>
              <w:keepNext/>
              <w:ind w:left="9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Add/Edit/ View/ Delete Responses</w:t>
            </w:r>
          </w:p>
        </w:tc>
        <w:tc>
          <w:tcPr>
            <w:tcW w:w="2368" w:type="dxa"/>
          </w:tcPr>
          <w:p w:rsidR="00A93E30" w:rsidRPr="00E4482E" w:rsidRDefault="00876FFF" w:rsidP="001A0C9D">
            <w:pPr>
              <w:keepNext/>
              <w:ind w:left="9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876FFF">
              <w:rPr>
                <w:rFonts w:cs="Arial"/>
                <w:highlight w:val="yellow"/>
              </w:rPr>
              <w:t>Staff and Above</w:t>
            </w:r>
          </w:p>
        </w:tc>
        <w:tc>
          <w:tcPr>
            <w:tcW w:w="1800" w:type="dxa"/>
          </w:tcPr>
          <w:p w:rsidR="00A93E30" w:rsidRPr="00E4482E" w:rsidRDefault="00A93E30" w:rsidP="001A0C9D">
            <w:pPr>
              <w:keepNext/>
              <w:ind w:left="9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650" w:type="dxa"/>
          </w:tcPr>
          <w:p w:rsidR="00A93E30" w:rsidRPr="00E4482E" w:rsidRDefault="00A93E30" w:rsidP="001A0C9D">
            <w:pPr>
              <w:keepNext/>
              <w:ind w:left="9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F23DF8" w:rsidRPr="00E4482E" w:rsidTr="00876FF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vAlign w:val="top"/>
          </w:tcPr>
          <w:p w:rsidR="00F23DF8" w:rsidRDefault="00F23DF8" w:rsidP="00F23DF8">
            <w:pPr>
              <w:keepNext/>
              <w:ind w:left="90"/>
              <w:rPr>
                <w:rFonts w:cs="Arial"/>
              </w:rPr>
            </w:pPr>
          </w:p>
        </w:tc>
        <w:tc>
          <w:tcPr>
            <w:tcW w:w="569" w:type="dxa"/>
            <w:vAlign w:val="top"/>
          </w:tcPr>
          <w:p w:rsidR="00F23DF8" w:rsidRDefault="00F23DF8" w:rsidP="00F23DF8">
            <w:pPr>
              <w:keepNext/>
              <w:ind w:left="9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939" w:type="dxa"/>
            <w:vAlign w:val="top"/>
          </w:tcPr>
          <w:p w:rsidR="00F23DF8" w:rsidRDefault="00F23DF8" w:rsidP="00F23DF8">
            <w:pPr>
              <w:keepNext/>
              <w:ind w:left="9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</w:rPr>
            </w:pPr>
            <w:r w:rsidRPr="00F43B49">
              <w:rPr>
                <w:color w:val="000000" w:themeColor="text1"/>
              </w:rPr>
              <w:t>View Others’ Responses</w:t>
            </w:r>
          </w:p>
        </w:tc>
        <w:tc>
          <w:tcPr>
            <w:tcW w:w="2368" w:type="dxa"/>
            <w:vAlign w:val="top"/>
          </w:tcPr>
          <w:p w:rsidR="00F23DF8" w:rsidRPr="00876FFF" w:rsidRDefault="00876FFF" w:rsidP="00F23DF8">
            <w:pPr>
              <w:keepNext/>
              <w:ind w:left="9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highlight w:val="yellow"/>
              </w:rPr>
            </w:pPr>
            <w:r w:rsidRPr="00876FFF">
              <w:rPr>
                <w:rFonts w:cs="Arial"/>
                <w:highlight w:val="yellow"/>
              </w:rPr>
              <w:t>Staff and Above</w:t>
            </w:r>
          </w:p>
        </w:tc>
        <w:tc>
          <w:tcPr>
            <w:tcW w:w="1800" w:type="dxa"/>
          </w:tcPr>
          <w:p w:rsidR="00F23DF8" w:rsidRPr="00E4482E" w:rsidRDefault="00F23DF8" w:rsidP="00F23DF8">
            <w:pPr>
              <w:keepNext/>
              <w:ind w:left="9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650" w:type="dxa"/>
          </w:tcPr>
          <w:p w:rsidR="00F23DF8" w:rsidRPr="00E4482E" w:rsidRDefault="00F23DF8" w:rsidP="00F23DF8">
            <w:pPr>
              <w:keepNext/>
              <w:ind w:left="9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F23DF8" w:rsidRPr="00E4482E" w:rsidTr="00876F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vAlign w:val="top"/>
          </w:tcPr>
          <w:p w:rsidR="00F23DF8" w:rsidRDefault="00F23DF8" w:rsidP="00F23DF8">
            <w:pPr>
              <w:keepNext/>
              <w:ind w:left="90"/>
              <w:rPr>
                <w:rFonts w:cs="Arial"/>
              </w:rPr>
            </w:pPr>
          </w:p>
        </w:tc>
        <w:tc>
          <w:tcPr>
            <w:tcW w:w="569" w:type="dxa"/>
            <w:vAlign w:val="top"/>
          </w:tcPr>
          <w:p w:rsidR="00F23DF8" w:rsidRDefault="00F23DF8" w:rsidP="00F23DF8">
            <w:pPr>
              <w:keepNext/>
              <w:ind w:left="9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939" w:type="dxa"/>
            <w:vAlign w:val="top"/>
          </w:tcPr>
          <w:p w:rsidR="00F23DF8" w:rsidRDefault="00F23DF8" w:rsidP="00F23DF8">
            <w:pPr>
              <w:keepNext/>
              <w:ind w:left="9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F43B49">
              <w:rPr>
                <w:color w:val="000000" w:themeColor="text1"/>
              </w:rPr>
              <w:t>Edit Others’ Responses</w:t>
            </w:r>
          </w:p>
        </w:tc>
        <w:tc>
          <w:tcPr>
            <w:tcW w:w="2368" w:type="dxa"/>
            <w:vAlign w:val="top"/>
          </w:tcPr>
          <w:p w:rsidR="00F23DF8" w:rsidRPr="00876FFF" w:rsidRDefault="00876FFF" w:rsidP="00F23DF8">
            <w:pPr>
              <w:keepNext/>
              <w:ind w:left="9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highlight w:val="yellow"/>
              </w:rPr>
            </w:pPr>
            <w:r w:rsidRPr="00876FFF">
              <w:rPr>
                <w:rFonts w:cs="Arial"/>
                <w:highlight w:val="yellow"/>
              </w:rPr>
              <w:t>Program Manager and Above</w:t>
            </w:r>
          </w:p>
        </w:tc>
        <w:tc>
          <w:tcPr>
            <w:tcW w:w="1800" w:type="dxa"/>
          </w:tcPr>
          <w:p w:rsidR="00F23DF8" w:rsidRPr="00E4482E" w:rsidRDefault="00F23DF8" w:rsidP="00F23DF8">
            <w:pPr>
              <w:keepNext/>
              <w:ind w:left="9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650" w:type="dxa"/>
          </w:tcPr>
          <w:p w:rsidR="00F23DF8" w:rsidRPr="00E4482E" w:rsidRDefault="00F23DF8" w:rsidP="00F23DF8">
            <w:pPr>
              <w:keepNext/>
              <w:ind w:left="9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F23DF8" w:rsidRPr="00E4482E" w:rsidTr="00876FF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vAlign w:val="top"/>
          </w:tcPr>
          <w:p w:rsidR="00F23DF8" w:rsidRDefault="00F23DF8" w:rsidP="00F23DF8">
            <w:pPr>
              <w:keepNext/>
              <w:ind w:left="90"/>
              <w:rPr>
                <w:rFonts w:cs="Arial"/>
              </w:rPr>
            </w:pPr>
          </w:p>
        </w:tc>
        <w:tc>
          <w:tcPr>
            <w:tcW w:w="569" w:type="dxa"/>
            <w:vAlign w:val="top"/>
          </w:tcPr>
          <w:p w:rsidR="00F23DF8" w:rsidRDefault="00F23DF8" w:rsidP="00F23DF8">
            <w:pPr>
              <w:keepNext/>
              <w:ind w:left="9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939" w:type="dxa"/>
            <w:vAlign w:val="top"/>
          </w:tcPr>
          <w:p w:rsidR="00F23DF8" w:rsidRDefault="00F23DF8" w:rsidP="00F23DF8">
            <w:pPr>
              <w:keepNext/>
              <w:ind w:left="9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</w:rPr>
            </w:pPr>
            <w:r w:rsidRPr="00F43B49">
              <w:rPr>
                <w:color w:val="000000" w:themeColor="text1"/>
              </w:rPr>
              <w:t>Delete Others’ Responses</w:t>
            </w:r>
          </w:p>
        </w:tc>
        <w:tc>
          <w:tcPr>
            <w:tcW w:w="2368" w:type="dxa"/>
            <w:vAlign w:val="top"/>
          </w:tcPr>
          <w:p w:rsidR="00F23DF8" w:rsidRPr="00876FFF" w:rsidRDefault="00876FFF" w:rsidP="00F23DF8">
            <w:pPr>
              <w:keepNext/>
              <w:ind w:left="9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highlight w:val="yellow"/>
              </w:rPr>
            </w:pPr>
            <w:r w:rsidRPr="00876FFF">
              <w:rPr>
                <w:rFonts w:cs="Arial"/>
                <w:highlight w:val="yellow"/>
              </w:rPr>
              <w:t>Site Manager and Above</w:t>
            </w:r>
          </w:p>
        </w:tc>
        <w:tc>
          <w:tcPr>
            <w:tcW w:w="1800" w:type="dxa"/>
          </w:tcPr>
          <w:p w:rsidR="00F23DF8" w:rsidRPr="00E4482E" w:rsidRDefault="00F23DF8" w:rsidP="00F23DF8">
            <w:pPr>
              <w:keepNext/>
              <w:ind w:left="9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650" w:type="dxa"/>
          </w:tcPr>
          <w:p w:rsidR="00F23DF8" w:rsidRPr="00E4482E" w:rsidRDefault="00F23DF8" w:rsidP="00F23DF8">
            <w:pPr>
              <w:keepNext/>
              <w:ind w:left="9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</w:rPr>
            </w:pPr>
          </w:p>
        </w:tc>
      </w:tr>
      <w:tr w:rsidR="00F23DF8" w:rsidRPr="00E4482E" w:rsidTr="00876F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vAlign w:val="top"/>
          </w:tcPr>
          <w:p w:rsidR="00F23DF8" w:rsidRDefault="00F23DF8" w:rsidP="00F23DF8">
            <w:pPr>
              <w:keepNext/>
              <w:ind w:left="90"/>
              <w:rPr>
                <w:rFonts w:cs="Arial"/>
              </w:rPr>
            </w:pPr>
          </w:p>
        </w:tc>
        <w:tc>
          <w:tcPr>
            <w:tcW w:w="569" w:type="dxa"/>
            <w:vAlign w:val="top"/>
          </w:tcPr>
          <w:p w:rsidR="00F23DF8" w:rsidRDefault="00F23DF8" w:rsidP="00F23DF8">
            <w:pPr>
              <w:keepNext/>
              <w:ind w:left="9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939" w:type="dxa"/>
            <w:vAlign w:val="top"/>
          </w:tcPr>
          <w:p w:rsidR="00F23DF8" w:rsidRDefault="00F23DF8" w:rsidP="00F23DF8">
            <w:pPr>
              <w:keepNext/>
              <w:ind w:left="9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F43B49">
              <w:rPr>
                <w:color w:val="000000" w:themeColor="text1"/>
              </w:rPr>
              <w:t>Manage Touchpoint</w:t>
            </w:r>
          </w:p>
        </w:tc>
        <w:tc>
          <w:tcPr>
            <w:tcW w:w="2368" w:type="dxa"/>
            <w:vAlign w:val="top"/>
          </w:tcPr>
          <w:p w:rsidR="00F23DF8" w:rsidRPr="00876FFF" w:rsidRDefault="00876FFF" w:rsidP="00F23DF8">
            <w:pPr>
              <w:keepNext/>
              <w:ind w:left="9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highlight w:val="yellow"/>
              </w:rPr>
            </w:pPr>
            <w:r w:rsidRPr="00876FFF">
              <w:rPr>
                <w:rFonts w:cs="Arial"/>
                <w:highlight w:val="yellow"/>
              </w:rPr>
              <w:t>Site Manager and Above</w:t>
            </w:r>
          </w:p>
        </w:tc>
        <w:tc>
          <w:tcPr>
            <w:tcW w:w="1800" w:type="dxa"/>
          </w:tcPr>
          <w:p w:rsidR="00F23DF8" w:rsidRPr="00E4482E" w:rsidRDefault="00F23DF8" w:rsidP="00F23DF8">
            <w:pPr>
              <w:keepNext/>
              <w:ind w:left="9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</w:p>
        </w:tc>
        <w:tc>
          <w:tcPr>
            <w:tcW w:w="1650" w:type="dxa"/>
          </w:tcPr>
          <w:p w:rsidR="00F23DF8" w:rsidRPr="00E4482E" w:rsidRDefault="00F23DF8" w:rsidP="00F23DF8">
            <w:pPr>
              <w:keepNext/>
              <w:ind w:left="9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</w:p>
        </w:tc>
      </w:tr>
    </w:tbl>
    <w:p w:rsidR="00303D75" w:rsidRDefault="00303D75" w:rsidP="001A0C9D">
      <w:pPr>
        <w:pStyle w:val="BodyText"/>
        <w:ind w:left="90"/>
      </w:pPr>
    </w:p>
    <w:sectPr w:rsidR="00303D75" w:rsidSect="00E14E57"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931D0" w:rsidRDefault="002931D0" w:rsidP="00876FFF">
      <w:r>
        <w:separator/>
      </w:r>
    </w:p>
  </w:endnote>
  <w:endnote w:type="continuationSeparator" w:id="0">
    <w:p w:rsidR="002931D0" w:rsidRDefault="002931D0" w:rsidP="00876F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6FFF" w:rsidRDefault="00876FFF">
    <w:pPr>
      <w:pStyle w:val="Footer"/>
    </w:pPr>
    <w:r>
      <w:t>Touchpoint Specification</w:t>
    </w:r>
    <w:r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8B3F55"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931D0" w:rsidRDefault="002931D0" w:rsidP="00876FFF">
      <w:r>
        <w:separator/>
      </w:r>
    </w:p>
  </w:footnote>
  <w:footnote w:type="continuationSeparator" w:id="0">
    <w:p w:rsidR="002931D0" w:rsidRDefault="002931D0" w:rsidP="00876F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BF6AF1"/>
    <w:multiLevelType w:val="hybridMultilevel"/>
    <w:tmpl w:val="8FB82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0E219A"/>
    <w:multiLevelType w:val="hybridMultilevel"/>
    <w:tmpl w:val="E5DAA3AC"/>
    <w:lvl w:ilvl="0" w:tplc="28DE522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C20F2A"/>
    <w:multiLevelType w:val="hybridMultilevel"/>
    <w:tmpl w:val="CD90B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9E59B5"/>
    <w:multiLevelType w:val="hybridMultilevel"/>
    <w:tmpl w:val="C29A34A6"/>
    <w:lvl w:ilvl="0" w:tplc="FE32796C">
      <w:start w:val="1"/>
      <w:numFmt w:val="decimal"/>
      <w:lvlText w:val="%1."/>
      <w:lvlJc w:val="left"/>
      <w:pPr>
        <w:ind w:left="27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8F7C1B"/>
    <w:multiLevelType w:val="hybridMultilevel"/>
    <w:tmpl w:val="F41A3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3"/>
    <w:lvlOverride w:ilvl="0">
      <w:startOverride w:val="1"/>
    </w:lvlOverride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3F55"/>
    <w:rsid w:val="0005479C"/>
    <w:rsid w:val="000F0687"/>
    <w:rsid w:val="000F1592"/>
    <w:rsid w:val="000F73A9"/>
    <w:rsid w:val="00167D58"/>
    <w:rsid w:val="001A0C9D"/>
    <w:rsid w:val="001B7F7C"/>
    <w:rsid w:val="0022070A"/>
    <w:rsid w:val="002316B6"/>
    <w:rsid w:val="0024791D"/>
    <w:rsid w:val="00287273"/>
    <w:rsid w:val="002931D0"/>
    <w:rsid w:val="002C5353"/>
    <w:rsid w:val="002D61BB"/>
    <w:rsid w:val="00303D75"/>
    <w:rsid w:val="00337173"/>
    <w:rsid w:val="00355C8E"/>
    <w:rsid w:val="0039289A"/>
    <w:rsid w:val="003A43C1"/>
    <w:rsid w:val="003A579A"/>
    <w:rsid w:val="003A6AA4"/>
    <w:rsid w:val="00486A17"/>
    <w:rsid w:val="004C2BC6"/>
    <w:rsid w:val="004E6EBD"/>
    <w:rsid w:val="00507C3D"/>
    <w:rsid w:val="00510CB3"/>
    <w:rsid w:val="00535CA2"/>
    <w:rsid w:val="0056132E"/>
    <w:rsid w:val="00563C08"/>
    <w:rsid w:val="0059132D"/>
    <w:rsid w:val="005E2C41"/>
    <w:rsid w:val="006202EA"/>
    <w:rsid w:val="006268A1"/>
    <w:rsid w:val="006507D2"/>
    <w:rsid w:val="006642ED"/>
    <w:rsid w:val="0068104C"/>
    <w:rsid w:val="006A435E"/>
    <w:rsid w:val="006B0C98"/>
    <w:rsid w:val="00704A1F"/>
    <w:rsid w:val="00707C7C"/>
    <w:rsid w:val="00752239"/>
    <w:rsid w:val="0076665A"/>
    <w:rsid w:val="00780278"/>
    <w:rsid w:val="00842B82"/>
    <w:rsid w:val="00866DC9"/>
    <w:rsid w:val="00876FFF"/>
    <w:rsid w:val="008B3F55"/>
    <w:rsid w:val="008D2DE0"/>
    <w:rsid w:val="008D47D1"/>
    <w:rsid w:val="00974460"/>
    <w:rsid w:val="009779C7"/>
    <w:rsid w:val="0099077A"/>
    <w:rsid w:val="00995A66"/>
    <w:rsid w:val="009E572C"/>
    <w:rsid w:val="00A80948"/>
    <w:rsid w:val="00A86704"/>
    <w:rsid w:val="00A93E30"/>
    <w:rsid w:val="00AE5240"/>
    <w:rsid w:val="00BA32C1"/>
    <w:rsid w:val="00C5681B"/>
    <w:rsid w:val="00C672E4"/>
    <w:rsid w:val="00C84A13"/>
    <w:rsid w:val="00CA72D5"/>
    <w:rsid w:val="00D052C2"/>
    <w:rsid w:val="00D21A35"/>
    <w:rsid w:val="00D2424A"/>
    <w:rsid w:val="00D906FE"/>
    <w:rsid w:val="00D9685C"/>
    <w:rsid w:val="00DF32B6"/>
    <w:rsid w:val="00E14E57"/>
    <w:rsid w:val="00E33733"/>
    <w:rsid w:val="00E4185C"/>
    <w:rsid w:val="00E86D62"/>
    <w:rsid w:val="00E93743"/>
    <w:rsid w:val="00F23DF8"/>
    <w:rsid w:val="00F43B49"/>
    <w:rsid w:val="00F67476"/>
    <w:rsid w:val="00F84725"/>
    <w:rsid w:val="00FA1CB7"/>
    <w:rsid w:val="00FA2DC4"/>
    <w:rsid w:val="00FD0F46"/>
    <w:rsid w:val="00FD1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5EC4C"/>
  <w15:docId w15:val="{F3EE4661-E866-4865-A59D-950E0A5F1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14E57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3D7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9077A"/>
    <w:pPr>
      <w:keepNext/>
      <w:contextualSpacing/>
      <w:outlineLvl w:val="3"/>
    </w:pPr>
    <w:rPr>
      <w:rFonts w:ascii="Calibri" w:eastAsia="Times New Roman" w:hAnsi="Calibri" w:cs="Times New Roman"/>
      <w:bCs/>
      <w:smallCaps/>
      <w:sz w:val="24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42B82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0C98"/>
    <w:pPr>
      <w:ind w:left="720"/>
      <w:contextualSpacing/>
    </w:pPr>
  </w:style>
  <w:style w:type="table" w:styleId="TableGrid">
    <w:name w:val="Table Grid"/>
    <w:basedOn w:val="TableNormal"/>
    <w:uiPriority w:val="59"/>
    <w:rsid w:val="006B0C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-Accent3">
    <w:name w:val="Light Shading Accent 3"/>
    <w:basedOn w:val="TableNormal"/>
    <w:uiPriority w:val="60"/>
    <w:rsid w:val="006B0C98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2">
    <w:name w:val="Light Shading Accent 2"/>
    <w:basedOn w:val="TableNormal"/>
    <w:uiPriority w:val="60"/>
    <w:rsid w:val="00486A17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character" w:customStyle="1" w:styleId="Heading4Char">
    <w:name w:val="Heading 4 Char"/>
    <w:basedOn w:val="DefaultParagraphFont"/>
    <w:link w:val="Heading4"/>
    <w:uiPriority w:val="9"/>
    <w:rsid w:val="0099077A"/>
    <w:rPr>
      <w:rFonts w:ascii="Calibri" w:eastAsia="Times New Roman" w:hAnsi="Calibri" w:cs="Times New Roman"/>
      <w:bCs/>
      <w:smallCaps/>
      <w:sz w:val="24"/>
      <w:szCs w:val="28"/>
    </w:rPr>
  </w:style>
  <w:style w:type="character" w:styleId="Strong">
    <w:name w:val="Strong"/>
    <w:basedOn w:val="DefaultParagraphFont"/>
    <w:uiPriority w:val="22"/>
    <w:rsid w:val="0099077A"/>
    <w:rPr>
      <w:b/>
      <w:bCs/>
    </w:rPr>
  </w:style>
  <w:style w:type="table" w:styleId="MediumShading1-Accent3">
    <w:name w:val="Medium Shading 1 Accent 3"/>
    <w:aliases w:val="SSG Doc Table"/>
    <w:basedOn w:val="TableNormal"/>
    <w:uiPriority w:val="63"/>
    <w:rsid w:val="0099077A"/>
    <w:pPr>
      <w:ind w:left="86"/>
    </w:pPr>
    <w:rPr>
      <w:rFonts w:ascii="Calibri" w:eastAsia="Arial" w:hAnsi="Calibri" w:cs="Times New Roman"/>
      <w:sz w:val="20"/>
      <w:szCs w:val="20"/>
    </w:r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6" w:space="0" w:color="B3CC82" w:themeColor="accent3" w:themeTint="BF"/>
        <w:insideV w:val="single" w:sz="6" w:space="0" w:color="B3CC82" w:themeColor="accent3" w:themeTint="BF"/>
      </w:tblBorders>
      <w:tblCellMar>
        <w:left w:w="0" w:type="dxa"/>
        <w:right w:w="0" w:type="dxa"/>
      </w:tblCellMar>
    </w:tblPr>
    <w:trPr>
      <w:cantSplit/>
    </w:trPr>
    <w:tcPr>
      <w:vAlign w:val="center"/>
    </w:tcPr>
    <w:tblStylePr w:type="firstRow">
      <w:pPr>
        <w:keepNext/>
        <w:keepLines/>
        <w:pageBreakBefore w:val="0"/>
        <w:widowControl/>
        <w:wordWrap/>
        <w:spacing w:line="240" w:lineRule="auto"/>
        <w:contextualSpacing w:val="0"/>
        <w:mirrorIndents w:val="0"/>
        <w:jc w:val="center"/>
      </w:pPr>
      <w:rPr>
        <w:rFonts w:ascii="Calibri" w:hAnsi="Calibri"/>
        <w:b/>
        <w:bCs/>
        <w:color w:val="000000" w:themeColor="text1"/>
        <w:sz w:val="20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single" w:sz="8" w:space="0" w:color="B3CC82" w:themeColor="accent3" w:themeTint="BF"/>
          <w:insideV w:val="single" w:sz="8" w:space="0" w:color="B3CC82" w:themeColor="accent3" w:themeTint="BF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  <w:jc w:val="left"/>
      </w:pPr>
      <w:rPr>
        <w:rFonts w:ascii="Calibri" w:hAnsi="Calibri"/>
        <w:b w:val="0"/>
        <w:bCs/>
        <w:sz w:val="20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single" w:sz="8" w:space="0" w:color="B3CC82" w:themeColor="accent3" w:themeTint="BF"/>
          <w:insideV w:val="single" w:sz="8" w:space="0" w:color="B3CC82" w:themeColor="accent3" w:themeTint="BF"/>
        </w:tcBorders>
      </w:tcPr>
    </w:tblStylePr>
    <w:tblStylePr w:type="firstCol">
      <w:pPr>
        <w:jc w:val="left"/>
      </w:pPr>
      <w:rPr>
        <w:rFonts w:ascii="Calibri" w:hAnsi="Calibri"/>
        <w:b w:val="0"/>
        <w:bCs/>
        <w:sz w:val="20"/>
      </w:rPr>
      <w:tblPr/>
      <w:tcPr>
        <w:vAlign w:val="center"/>
      </w:tcPr>
    </w:tblStylePr>
    <w:tblStylePr w:type="lastCol">
      <w:rPr>
        <w:rFonts w:ascii="Calibri" w:hAnsi="Calibri"/>
        <w:b w:val="0"/>
        <w:bCs/>
        <w:sz w:val="20"/>
      </w:rPr>
    </w:tblStylePr>
    <w:tblStylePr w:type="band1Vert">
      <w:rPr>
        <w:rFonts w:ascii="Calibri" w:hAnsi="Calibri"/>
        <w:sz w:val="20"/>
      </w:rPr>
    </w:tblStylePr>
    <w:tblStylePr w:type="band2Vert">
      <w:rPr>
        <w:rFonts w:ascii="Calibri" w:hAnsi="Calibri"/>
        <w:sz w:val="20"/>
      </w:rPr>
    </w:tblStylePr>
    <w:tblStylePr w:type="band1Horz">
      <w:pPr>
        <w:wordWrap/>
        <w:ind w:leftChars="0" w:left="86"/>
        <w:mirrorIndents w:val="0"/>
      </w:pPr>
      <w:rPr>
        <w:rFonts w:ascii="Calibri" w:hAnsi="Calibri"/>
        <w:b w:val="0"/>
        <w:sz w:val="20"/>
      </w:rPr>
      <w:tblPr/>
      <w:tcPr>
        <w:vAlign w:val="center"/>
      </w:tcPr>
    </w:tblStylePr>
    <w:tblStylePr w:type="band2Horz">
      <w:pPr>
        <w:wordWrap/>
        <w:ind w:leftChars="0" w:left="86"/>
      </w:pPr>
      <w:rPr>
        <w:rFonts w:ascii="Calibri" w:hAnsi="Calibri"/>
        <w:sz w:val="20"/>
      </w:rPr>
      <w:tblPr/>
      <w:tcPr>
        <w:shd w:val="clear" w:color="auto" w:fill="EAF1DD" w:themeFill="accent3" w:themeFillTint="33"/>
        <w:vAlign w:val="center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99077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077A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72E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72E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72E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72E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72E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3D75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BodyText">
    <w:name w:val="Body Text"/>
    <w:basedOn w:val="Normal"/>
    <w:link w:val="BodyTextChar"/>
    <w:uiPriority w:val="99"/>
    <w:unhideWhenUsed/>
    <w:qFormat/>
    <w:rsid w:val="00303D75"/>
    <w:pPr>
      <w:spacing w:after="120"/>
    </w:pPr>
    <w:rPr>
      <w:rFonts w:ascii="Times New Roman" w:eastAsia="Calibri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99"/>
    <w:rsid w:val="00303D75"/>
    <w:rPr>
      <w:rFonts w:ascii="Times New Roman" w:eastAsia="Calibri" w:hAnsi="Times New Roman" w:cs="Times New Roman"/>
    </w:rPr>
  </w:style>
  <w:style w:type="character" w:styleId="PlaceholderText">
    <w:name w:val="Placeholder Text"/>
    <w:basedOn w:val="DefaultParagraphFont"/>
    <w:uiPriority w:val="99"/>
    <w:semiHidden/>
    <w:rsid w:val="00337173"/>
    <w:rPr>
      <w:color w:val="80808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2B82"/>
    <w:rPr>
      <w:rFonts w:asciiTheme="majorHAnsi" w:eastAsiaTheme="majorEastAsia" w:hAnsiTheme="majorHAnsi" w:cstheme="majorBidi"/>
      <w:color w:val="365F91" w:themeColor="accent1" w:themeShade="BF"/>
    </w:rPr>
  </w:style>
  <w:style w:type="character" w:styleId="Hyperlink">
    <w:name w:val="Hyperlink"/>
    <w:basedOn w:val="DefaultParagraphFont"/>
    <w:uiPriority w:val="99"/>
    <w:unhideWhenUsed/>
    <w:rsid w:val="00842B82"/>
    <w:rPr>
      <w:color w:val="0000FF"/>
      <w:u w:val="single"/>
    </w:rPr>
  </w:style>
  <w:style w:type="paragraph" w:styleId="TOC5">
    <w:name w:val="toc 5"/>
    <w:basedOn w:val="Normal"/>
    <w:next w:val="Normal"/>
    <w:autoRedefine/>
    <w:uiPriority w:val="39"/>
    <w:unhideWhenUsed/>
    <w:rsid w:val="00842B82"/>
    <w:pPr>
      <w:keepNext/>
      <w:tabs>
        <w:tab w:val="left" w:pos="0"/>
        <w:tab w:val="right" w:leader="dot" w:pos="7200"/>
      </w:tabs>
      <w:ind w:left="576" w:hanging="576"/>
    </w:pPr>
    <w:rPr>
      <w:rFonts w:ascii="Calibri" w:eastAsia="Calibri" w:hAnsi="Calibri" w:cs="Times New Roman"/>
      <w:sz w:val="20"/>
    </w:rPr>
  </w:style>
  <w:style w:type="paragraph" w:styleId="Header">
    <w:name w:val="header"/>
    <w:basedOn w:val="Normal"/>
    <w:link w:val="HeaderChar"/>
    <w:uiPriority w:val="99"/>
    <w:unhideWhenUsed/>
    <w:rsid w:val="00876F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76FFF"/>
  </w:style>
  <w:style w:type="paragraph" w:styleId="Footer">
    <w:name w:val="footer"/>
    <w:basedOn w:val="Normal"/>
    <w:link w:val="FooterChar"/>
    <w:uiPriority w:val="99"/>
    <w:unhideWhenUsed/>
    <w:rsid w:val="00876F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6F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oleObject" Target="embeddings/Microsoft_Word_97_-_2003_Document1.doc"/><Relationship Id="rId5" Type="http://schemas.openxmlformats.org/officeDocument/2006/relationships/styles" Target="styles.xml"/><Relationship Id="rId10" Type="http://schemas.openxmlformats.org/officeDocument/2006/relationships/image" Target="media/image1.emf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vans\Dropbox\_SocialSolutionsAdmin\Templates\MasterTouchpoint-15062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3C752D8CCFA2648A6326557FE273D77" ma:contentTypeVersion="1" ma:contentTypeDescription="Create a new document." ma:contentTypeScope="" ma:versionID="5b99cc283ad7f46d1aed127ef6de96e9">
  <xsd:schema xmlns:xsd="http://www.w3.org/2001/XMLSchema" xmlns:xs="http://www.w3.org/2001/XMLSchema" xmlns:p="http://schemas.microsoft.com/office/2006/metadata/properties" xmlns:ns3="134d3e53-b717-4104-8c94-170e58301e5e" targetNamespace="http://schemas.microsoft.com/office/2006/metadata/properties" ma:root="true" ma:fieldsID="59a91bb1f0fc8936543afcbafbf2f18a" ns3:_="">
    <xsd:import namespace="134d3e53-b717-4104-8c94-170e58301e5e"/>
    <xsd:element name="properties">
      <xsd:complexType>
        <xsd:sequence>
          <xsd:element name="documentManagement">
            <xsd:complexType>
              <xsd:all>
                <xsd:element ref="ns3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4d3e53-b717-4104-8c94-170e58301e5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554F396-BA9C-4B55-9C2D-6E8AF44885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34d3e53-b717-4104-8c94-170e58301e5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B66C0A4-D531-42D3-A427-29A61058F76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6D09062-73C2-495C-8CDF-852A933B157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MasterTouchpoint-150622.dotx</Template>
  <TotalTime>2</TotalTime>
  <Pages>2</Pages>
  <Words>189</Words>
  <Characters>1079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Social Solutions</Company>
  <LinksUpToDate>false</LinksUpToDate>
  <CharactersWithSpaces>1266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Dan Evans</dc:creator>
  <cp:lastModifiedBy>Dan Evans</cp:lastModifiedBy>
  <cp:revision>1</cp:revision>
  <dcterms:created xsi:type="dcterms:W3CDTF">2015-08-08T20:28:00Z</dcterms:created>
  <dcterms:modified xsi:type="dcterms:W3CDTF">2015-08-08T20:30:00Z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0x01010013C752D8CCFA2648A6326557FE273D77</vt:lpwstr>
  </property>
</Properties>
</file>